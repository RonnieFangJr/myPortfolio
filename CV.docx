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2A9355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1B07F718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FCD8901" wp14:editId="3389F2C1">
                      <wp:extent cx="2137296" cy="2122805"/>
                      <wp:effectExtent l="19050" t="19050" r="3492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37296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r="678"/>
                                </a:stretch>
                              </a:blipFill>
                              <a:ln w="63500">
                                <a:solidFill>
                                  <a:srgbClr val="F6591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6FEEC34" id="Oval 2" o:spid="_x0000_s1026" alt="Title: Professional Headshot of Man" style="width:168.3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gnHNAOe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" strokecolor="#f65912" strokeweight="5pt">
                      <v:fill r:id="rId7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B9F20F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2C0AE59" w14:textId="08EFDDC1" w:rsidR="001B2ABD" w:rsidRDefault="00254616" w:rsidP="001B2ABD">
            <w:pPr>
              <w:pStyle w:val="Title"/>
            </w:pPr>
            <w:r>
              <w:t>RONNIE M. FANG JR.</w:t>
            </w:r>
          </w:p>
          <w:p w14:paraId="74ED6784" w14:textId="499AC340" w:rsidR="001B2ABD" w:rsidRDefault="00254616" w:rsidP="001B2ABD">
            <w:pPr>
              <w:pStyle w:val="Subtitle"/>
            </w:pPr>
            <w:r w:rsidRPr="00316BAF">
              <w:rPr>
                <w:spacing w:val="1"/>
                <w:w w:val="59"/>
              </w:rPr>
              <w:t>FRONT END DEVELOPE</w:t>
            </w:r>
            <w:r w:rsidRPr="00316BAF">
              <w:rPr>
                <w:spacing w:val="11"/>
                <w:w w:val="59"/>
              </w:rPr>
              <w:t>R</w:t>
            </w:r>
          </w:p>
        </w:tc>
      </w:tr>
      <w:tr w:rsidR="001B2ABD" w14:paraId="67AEB904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CE38D28CBEB44CFF906D8E5006BDCFFA"/>
              </w:placeholder>
              <w:temporary/>
              <w:showingPlcHdr/>
              <w15:appearance w15:val="hidden"/>
            </w:sdtPr>
            <w:sdtContent>
              <w:p w14:paraId="406FB374" w14:textId="77777777" w:rsidR="001B2ABD" w:rsidRDefault="00036450" w:rsidP="00036450">
                <w:pPr>
                  <w:pStyle w:val="Heading3"/>
                </w:pPr>
                <w:r w:rsidRPr="007C118D">
                  <w:rPr>
                    <w:color w:val="auto"/>
                  </w:rPr>
                  <w:t>Profile</w:t>
                </w:r>
              </w:p>
            </w:sdtContent>
          </w:sdt>
          <w:p w14:paraId="1615D89E" w14:textId="470E7CC5" w:rsidR="00513DEE" w:rsidRPr="00513DEE" w:rsidRDefault="00513DEE" w:rsidP="00513DEE">
            <w:pPr>
              <w:rPr>
                <w:lang w:eastAsia="en-US"/>
              </w:rPr>
            </w:pPr>
            <w:r w:rsidRPr="00513DE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/>
              </w:rPr>
              <w:t> </w:t>
            </w:r>
            <w:r w:rsidRPr="00513DEE">
              <w:rPr>
                <w:lang w:eastAsia="en-US"/>
              </w:rPr>
              <w:t xml:space="preserve">I am a </w:t>
            </w:r>
            <w:r w:rsidRPr="00513DEE">
              <w:rPr>
                <w:lang w:eastAsia="en-US"/>
              </w:rPr>
              <w:t>fourth-year</w:t>
            </w:r>
            <w:r w:rsidRPr="00513DEE">
              <w:rPr>
                <w:lang w:eastAsia="en-US"/>
              </w:rPr>
              <w:t xml:space="preserve"> student taking Bachelor of Science in Information Technology at Central Luzon State University.</w:t>
            </w:r>
            <w:r>
              <w:rPr>
                <w:lang w:eastAsia="en-US"/>
              </w:rPr>
              <w:t xml:space="preserve"> </w:t>
            </w:r>
            <w:r w:rsidRPr="00513DEE">
              <w:rPr>
                <w:lang w:eastAsia="en-US"/>
              </w:rPr>
              <w:t xml:space="preserve">I'm seeking for an internship or a full-time job as a front end developer or in any other field related to information technology. I have many skills to contribute as an asset to the company, including front end developer, computer system services, </w:t>
            </w:r>
            <w:r w:rsidRPr="00513DEE">
              <w:rPr>
                <w:lang w:eastAsia="en-US"/>
              </w:rPr>
              <w:t>back-end</w:t>
            </w:r>
            <w:r w:rsidRPr="00513DEE">
              <w:rPr>
                <w:lang w:eastAsia="en-US"/>
              </w:rPr>
              <w:t xml:space="preserve"> developer, and </w:t>
            </w:r>
            <w:r w:rsidRPr="00513DEE">
              <w:rPr>
                <w:lang w:eastAsia="en-US"/>
              </w:rPr>
              <w:t>I’m</w:t>
            </w:r>
            <w:r w:rsidRPr="00513DEE">
              <w:rPr>
                <w:lang w:eastAsia="en-US"/>
              </w:rPr>
              <w:t xml:space="preserve"> also a certified cloud practitioner. </w:t>
            </w:r>
            <w:r w:rsidRPr="00513DEE">
              <w:rPr>
                <w:lang w:eastAsia="en-US"/>
              </w:rPr>
              <w:t>I’m</w:t>
            </w:r>
            <w:r>
              <w:rPr>
                <w:lang w:eastAsia="en-US"/>
              </w:rPr>
              <w:t xml:space="preserve"> </w:t>
            </w:r>
            <w:r w:rsidRPr="00513DEE">
              <w:rPr>
                <w:lang w:eastAsia="en-US"/>
              </w:rPr>
              <w:t>interested in learning how expansive the internet is, and learning new ideas that will apply to me and use it as an upgrade of me.</w:t>
            </w:r>
          </w:p>
          <w:p w14:paraId="5F23D56D" w14:textId="11D5773F" w:rsidR="00513DEE" w:rsidRPr="00513DEE" w:rsidRDefault="00513DEE" w:rsidP="00513DEE">
            <w:pPr>
              <w:rPr>
                <w:lang w:eastAsia="en-US"/>
              </w:rPr>
            </w:pPr>
            <w:r w:rsidRPr="00513DE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/>
              </w:rPr>
              <w:t xml:space="preserve">      </w:t>
            </w:r>
          </w:p>
          <w:p w14:paraId="46574553" w14:textId="2B639FA0" w:rsidR="00036450" w:rsidRPr="001A7C8B" w:rsidRDefault="001A7C8B" w:rsidP="001A7C8B">
            <w:r w:rsidRPr="001A7C8B">
              <w:t>“Technology is best when it brings people together.”</w:t>
            </w:r>
            <w:r w:rsidRPr="001A7C8B">
              <w:br/>
            </w:r>
            <w:r>
              <w:t xml:space="preserve">                           -</w:t>
            </w:r>
            <w:r w:rsidRPr="001A7C8B">
              <w:t>Matt Mullenweg,</w:t>
            </w:r>
          </w:p>
          <w:sdt>
            <w:sdtPr>
              <w:id w:val="-1954003311"/>
              <w:placeholder>
                <w:docPart w:val="8B8E6A1648E643D397FFC956CCE88B26"/>
              </w:placeholder>
              <w:temporary/>
              <w:showingPlcHdr/>
              <w15:appearance w15:val="hidden"/>
            </w:sdtPr>
            <w:sdtContent>
              <w:p w14:paraId="1D0B4BA2" w14:textId="77777777" w:rsidR="00036450" w:rsidRPr="00CB0055" w:rsidRDefault="00CB0055" w:rsidP="00CB0055">
                <w:pPr>
                  <w:pStyle w:val="Heading3"/>
                </w:pPr>
                <w:r w:rsidRPr="007C118D">
                  <w:rPr>
                    <w:color w:val="auto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5530AEEAEECA442EA4A414EEADA25AE0"/>
              </w:placeholder>
              <w:temporary/>
              <w:showingPlcHdr/>
              <w15:appearance w15:val="hidden"/>
            </w:sdtPr>
            <w:sdtContent>
              <w:p w14:paraId="55614E75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A356B63" w14:textId="6851BF8E" w:rsidR="004D3011" w:rsidRDefault="00254616" w:rsidP="004D3011">
            <w:r>
              <w:t>09613170195</w:t>
            </w:r>
          </w:p>
          <w:p w14:paraId="232E9822" w14:textId="77777777" w:rsidR="002D4C67" w:rsidRDefault="002D4C67" w:rsidP="004D3011"/>
          <w:sdt>
            <w:sdtPr>
              <w:id w:val="-240260293"/>
              <w:placeholder>
                <w:docPart w:val="54699634C3274BE2A205C9D9188AFB03"/>
              </w:placeholder>
              <w:temporary/>
              <w:showingPlcHdr/>
              <w15:appearance w15:val="hidden"/>
            </w:sdtPr>
            <w:sdtContent>
              <w:p w14:paraId="4E658D0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28DF499D" w14:textId="406242B3" w:rsidR="00036450" w:rsidRPr="00E4381A" w:rsidRDefault="00254616" w:rsidP="004D3011">
            <w:pPr>
              <w:rPr>
                <w:rStyle w:val="Hyperlink"/>
              </w:rPr>
            </w:pPr>
            <w:r>
              <w:t>ronniemorelosfang29.1@gmail.com</w:t>
            </w:r>
          </w:p>
          <w:sdt>
            <w:sdtPr>
              <w:id w:val="-1444214663"/>
              <w:placeholder>
                <w:docPart w:val="7DD1CCDE7E62422A972EC4EF29AABBD9"/>
              </w:placeholder>
              <w:temporary/>
              <w:showingPlcHdr/>
              <w15:appearance w15:val="hidden"/>
            </w:sdtPr>
            <w:sdtContent>
              <w:p w14:paraId="1917D53E" w14:textId="77777777" w:rsidR="004D3011" w:rsidRPr="00CB0055" w:rsidRDefault="00CB0055" w:rsidP="00CB0055">
                <w:pPr>
                  <w:pStyle w:val="Heading3"/>
                </w:pPr>
                <w:r w:rsidRPr="007C118D">
                  <w:rPr>
                    <w:color w:val="auto"/>
                  </w:rPr>
                  <w:t>Hobbies</w:t>
                </w:r>
              </w:p>
            </w:sdtContent>
          </w:sdt>
          <w:p w14:paraId="425C70C2" w14:textId="6AE11295" w:rsidR="004D3011" w:rsidRDefault="00254616" w:rsidP="004D3011">
            <w:r>
              <w:t>Playing Basketball</w:t>
            </w:r>
          </w:p>
          <w:p w14:paraId="6F5E9605" w14:textId="62BDD30C" w:rsidR="004D3011" w:rsidRDefault="007C118D" w:rsidP="004D3011">
            <w:r>
              <w:t>Learning New Things</w:t>
            </w:r>
          </w:p>
          <w:p w14:paraId="1AAE2BF7" w14:textId="16A6D6E9" w:rsidR="004D3011" w:rsidRDefault="007C118D" w:rsidP="004D3011">
            <w:r>
              <w:t>Discovering the Nature</w:t>
            </w:r>
          </w:p>
          <w:p w14:paraId="26D956CF" w14:textId="0322CD3A" w:rsidR="004D3011" w:rsidRPr="004D3011" w:rsidRDefault="007C118D" w:rsidP="004D3011">
            <w:r>
              <w:t>Discovering the Internet</w:t>
            </w:r>
          </w:p>
        </w:tc>
        <w:tc>
          <w:tcPr>
            <w:tcW w:w="720" w:type="dxa"/>
          </w:tcPr>
          <w:p w14:paraId="7AE3FFE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C6A791BF7CD1427A98F36804E77496CB"/>
              </w:placeholder>
              <w:temporary/>
              <w:showingPlcHdr/>
              <w15:appearance w15:val="hidden"/>
            </w:sdtPr>
            <w:sdtContent>
              <w:p w14:paraId="17DCAC9D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07D6D456" w14:textId="4C2A0E65" w:rsidR="00036450" w:rsidRPr="00036450" w:rsidRDefault="00254616" w:rsidP="00B359E4">
            <w:pPr>
              <w:pStyle w:val="Heading4"/>
            </w:pPr>
            <w:r>
              <w:t>Central Luzon State University</w:t>
            </w:r>
          </w:p>
          <w:p w14:paraId="579C9DCA" w14:textId="2921608C" w:rsidR="00036450" w:rsidRPr="00B359E4" w:rsidRDefault="00254616" w:rsidP="00B359E4">
            <w:pPr>
              <w:pStyle w:val="Date"/>
            </w:pPr>
            <w:r>
              <w:t>2018</w:t>
            </w:r>
            <w:r w:rsidR="00036450" w:rsidRPr="00B359E4">
              <w:t xml:space="preserve"> - </w:t>
            </w:r>
            <w:r>
              <w:t>2022</w:t>
            </w:r>
          </w:p>
          <w:p w14:paraId="6E92D4DB" w14:textId="1EFBBC08" w:rsidR="00036450" w:rsidRDefault="001A7C8B" w:rsidP="00036450">
            <w:r w:rsidRPr="001A7C8B">
              <w:t>I pursue a bachelor's degree in information technology at Central Luzon State University, where I also earned my second IT certificate, the AWS Cloud Practitioner. My abilities and personality have both improved as a result of this school.</w:t>
            </w:r>
          </w:p>
          <w:p w14:paraId="3A693049" w14:textId="77777777" w:rsidR="001A7C8B" w:rsidRDefault="001A7C8B" w:rsidP="00036450"/>
          <w:p w14:paraId="11FCD983" w14:textId="271F7CAE" w:rsidR="00036450" w:rsidRPr="00B359E4" w:rsidRDefault="00254616" w:rsidP="00B359E4">
            <w:pPr>
              <w:pStyle w:val="Heading4"/>
            </w:pPr>
            <w:r>
              <w:t>Munoz National High School – Senior High School</w:t>
            </w:r>
          </w:p>
          <w:p w14:paraId="2C31251F" w14:textId="08E34207" w:rsidR="00036450" w:rsidRPr="00B359E4" w:rsidRDefault="00254616" w:rsidP="00B359E4">
            <w:pPr>
              <w:pStyle w:val="Date"/>
            </w:pPr>
            <w:r>
              <w:t>2017</w:t>
            </w:r>
            <w:r w:rsidR="00036450" w:rsidRPr="00B359E4">
              <w:t xml:space="preserve"> - </w:t>
            </w:r>
            <w:r>
              <w:t>2018</w:t>
            </w:r>
          </w:p>
          <w:p w14:paraId="380537EB" w14:textId="3622A7E8" w:rsidR="007C118D" w:rsidRDefault="007C118D" w:rsidP="00036450">
            <w:r>
              <w:t xml:space="preserve">This where my journey to the web starts, my teacher influence to love what I am doing right now he introduce me how beautiful the world of internet was. He encourage me to take the NC II then </w:t>
            </w:r>
            <w:r w:rsidR="00CC6E7A">
              <w:t>suddenly because of my skills and with the help of my trainer and with the spiritual power of God I passed it then Get my Certificate.</w:t>
            </w:r>
          </w:p>
          <w:sdt>
            <w:sdtPr>
              <w:id w:val="1001553383"/>
              <w:placeholder>
                <w:docPart w:val="217DE3CFFBF84B849AE09CAC22D5D4A6"/>
              </w:placeholder>
              <w:temporary/>
              <w:showingPlcHdr/>
              <w15:appearance w15:val="hidden"/>
            </w:sdtPr>
            <w:sdtContent>
              <w:p w14:paraId="1E04D471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3A56A8A0" w14:textId="445F7814" w:rsidR="00036450" w:rsidRDefault="00254616" w:rsidP="00B359E4">
            <w:pPr>
              <w:pStyle w:val="Heading4"/>
              <w:rPr>
                <w:bCs/>
              </w:rPr>
            </w:pPr>
            <w:r>
              <w:t>CLSU RET COMPLEX (</w:t>
            </w:r>
            <w:r w:rsidRPr="00036450">
              <w:t>Encoder</w:t>
            </w:r>
            <w:r>
              <w:t>)</w:t>
            </w:r>
          </w:p>
          <w:p w14:paraId="298FD718" w14:textId="6E678372" w:rsidR="00036450" w:rsidRPr="00036450" w:rsidRDefault="00254616" w:rsidP="00B359E4">
            <w:pPr>
              <w:pStyle w:val="Date"/>
            </w:pPr>
            <w:r>
              <w:t>2018</w:t>
            </w:r>
            <w:r w:rsidR="00036450" w:rsidRPr="00036450">
              <w:t>–</w:t>
            </w:r>
            <w:r>
              <w:t>2018</w:t>
            </w:r>
          </w:p>
          <w:p w14:paraId="1C54C8A4" w14:textId="2A2B750C" w:rsidR="004D3011" w:rsidRDefault="002E33F7" w:rsidP="00036450">
            <w:r>
              <w:t xml:space="preserve"> With the short amount of </w:t>
            </w:r>
            <w:r w:rsidR="00FB67C1">
              <w:t>time,</w:t>
            </w:r>
            <w:r>
              <w:t xml:space="preserve"> I develop </w:t>
            </w:r>
            <w:r w:rsidR="00316BAF">
              <w:t xml:space="preserve">my social self esteem and be able to work with other as employee of the Central Luzon State University Research Extension and Training Complex.  </w:t>
            </w:r>
          </w:p>
          <w:sdt>
            <w:sdtPr>
              <w:id w:val="1669594239"/>
              <w:placeholder>
                <w:docPart w:val="FE2EFB57BAE743D8BD96B01A8780FD6B"/>
              </w:placeholder>
              <w:temporary/>
              <w:showingPlcHdr/>
              <w15:appearance w15:val="hidden"/>
            </w:sdtPr>
            <w:sdtContent>
              <w:p w14:paraId="7BA1EDA0" w14:textId="26723A15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50C079A4" w14:textId="2D1F3F44" w:rsidR="002E33F7" w:rsidRDefault="002E33F7" w:rsidP="002E33F7">
            <w:r>
              <w:t xml:space="preserve">Skill # 1: Front </w:t>
            </w:r>
            <w:r w:rsidR="00316BAF">
              <w:t>E</w:t>
            </w:r>
            <w:r>
              <w:t>nd Develope</w:t>
            </w:r>
            <w:r w:rsidR="00FB67C1">
              <w:t>r</w:t>
            </w:r>
          </w:p>
          <w:p w14:paraId="2C37253D" w14:textId="6B66A4B3" w:rsidR="002E33F7" w:rsidRDefault="002E33F7" w:rsidP="002E33F7">
            <w:r>
              <w:t>Skill # 2: Computer System Servicing</w:t>
            </w:r>
          </w:p>
          <w:p w14:paraId="5BC96069" w14:textId="713EE787" w:rsidR="002E33F7" w:rsidRDefault="002E33F7" w:rsidP="002E33F7">
            <w:r>
              <w:t>Skill # 3:</w:t>
            </w:r>
            <w:r w:rsidR="00316BAF">
              <w:t xml:space="preserve"> Back End Develop</w:t>
            </w:r>
            <w:r w:rsidR="00FB67C1">
              <w:t>er</w:t>
            </w:r>
          </w:p>
          <w:p w14:paraId="6C71587E" w14:textId="77777777" w:rsidR="002E33F7" w:rsidRDefault="002E33F7" w:rsidP="002E33F7">
            <w:r>
              <w:t>Skill # 4: Format Computer/Laptop</w:t>
            </w:r>
          </w:p>
          <w:p w14:paraId="3BBA82EF" w14:textId="186EAA46" w:rsidR="002E33F7" w:rsidRDefault="002E33F7" w:rsidP="002E33F7">
            <w:r>
              <w:t>Skill # 5: Cloud Practitioner</w:t>
            </w:r>
          </w:p>
          <w:p w14:paraId="0E262038" w14:textId="2EDC33EB" w:rsidR="00036450" w:rsidRPr="004D3011" w:rsidRDefault="002E33F7" w:rsidP="002E33F7">
            <w:pPr>
              <w:rPr>
                <w:color w:val="FFFFFF" w:themeColor="background1"/>
              </w:rPr>
            </w:pPr>
            <w:r>
              <w:t xml:space="preserve"> </w:t>
            </w:r>
            <w:r w:rsidR="00112054" w:rsidRPr="00B90CEF">
              <w:rPr>
                <w:noProof/>
                <w:color w:val="000000" w:themeColor="text1"/>
              </w:rPr>
              <w:drawing>
                <wp:inline distT="0" distB="0" distL="0" distR="0" wp14:anchorId="0F3B550D" wp14:editId="715E1780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</w:tr>
    </w:tbl>
    <w:p w14:paraId="34FCC2E5" w14:textId="77777777" w:rsidR="0043117B" w:rsidRDefault="00000000" w:rsidP="000C45FF">
      <w:pPr>
        <w:tabs>
          <w:tab w:val="left" w:pos="990"/>
        </w:tabs>
      </w:pPr>
    </w:p>
    <w:sectPr w:rsidR="0043117B" w:rsidSect="000C45FF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686E3" w14:textId="77777777" w:rsidR="004154AA" w:rsidRDefault="004154AA" w:rsidP="000C45FF">
      <w:r>
        <w:separator/>
      </w:r>
    </w:p>
  </w:endnote>
  <w:endnote w:type="continuationSeparator" w:id="0">
    <w:p w14:paraId="39417E06" w14:textId="77777777" w:rsidR="004154AA" w:rsidRDefault="004154A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6EF07" w14:textId="77777777" w:rsidR="004154AA" w:rsidRDefault="004154AA" w:rsidP="000C45FF">
      <w:r>
        <w:separator/>
      </w:r>
    </w:p>
  </w:footnote>
  <w:footnote w:type="continuationSeparator" w:id="0">
    <w:p w14:paraId="48E00E62" w14:textId="77777777" w:rsidR="004154AA" w:rsidRDefault="004154A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18304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CE16850" wp14:editId="0E6B830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16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A7C8B"/>
    <w:rsid w:val="001B2ABD"/>
    <w:rsid w:val="001E0391"/>
    <w:rsid w:val="001E1759"/>
    <w:rsid w:val="001F1ECC"/>
    <w:rsid w:val="00223473"/>
    <w:rsid w:val="002400EB"/>
    <w:rsid w:val="00254616"/>
    <w:rsid w:val="00256CF7"/>
    <w:rsid w:val="00281FD5"/>
    <w:rsid w:val="002D4C67"/>
    <w:rsid w:val="002E33F7"/>
    <w:rsid w:val="0030481B"/>
    <w:rsid w:val="003156FC"/>
    <w:rsid w:val="00316BAF"/>
    <w:rsid w:val="003254B5"/>
    <w:rsid w:val="0037121F"/>
    <w:rsid w:val="003910D8"/>
    <w:rsid w:val="003A6B7D"/>
    <w:rsid w:val="003B06CA"/>
    <w:rsid w:val="004071FC"/>
    <w:rsid w:val="004153C7"/>
    <w:rsid w:val="004154AA"/>
    <w:rsid w:val="00445947"/>
    <w:rsid w:val="004813B3"/>
    <w:rsid w:val="00496591"/>
    <w:rsid w:val="004C63E4"/>
    <w:rsid w:val="004D3011"/>
    <w:rsid w:val="00513DEE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7C118D"/>
    <w:rsid w:val="00802CA0"/>
    <w:rsid w:val="008E5D37"/>
    <w:rsid w:val="009260CD"/>
    <w:rsid w:val="00940A66"/>
    <w:rsid w:val="00952C25"/>
    <w:rsid w:val="009A0AF5"/>
    <w:rsid w:val="009E609E"/>
    <w:rsid w:val="00A2118D"/>
    <w:rsid w:val="00AD0A50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C6E7A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  <w:rsid w:val="00FB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ABFBE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Strong">
    <w:name w:val="Strong"/>
    <w:basedOn w:val="DefaultParagraphFont"/>
    <w:uiPriority w:val="22"/>
    <w:qFormat/>
    <w:rsid w:val="001A7C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glossaryDocument" Target="glossary/document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Local\Microsoft\Office\16.0\DTS\en-US%7bD4BE37C8-DD9B-451F-83FB-5149903EEE09%7d\%7b314079EE-D115-43D7-AFAA-348523522323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tx1">
                <a:lumMod val="95000"/>
                <a:lumOff val="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Skill #5</c:v>
                </c:pt>
                <c:pt idx="1">
                  <c:v>Skill #4</c:v>
                </c:pt>
                <c:pt idx="2">
                  <c:v>Skill #3</c:v>
                </c:pt>
                <c:pt idx="3">
                  <c:v>Skill #2</c:v>
                </c:pt>
                <c:pt idx="4">
                  <c:v>Skill #1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0.5</c:v>
                </c:pt>
                <c:pt idx="1">
                  <c:v>1</c:v>
                </c:pt>
                <c:pt idx="2">
                  <c:v>0.25</c:v>
                </c:pt>
                <c:pt idx="3">
                  <c:v>0.75</c:v>
                </c:pt>
                <c:pt idx="4">
                  <c:v>0.35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E38D28CBEB44CFF906D8E5006BDCF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4A587-AD29-44A7-8169-B0B69D70A00B}"/>
      </w:docPartPr>
      <w:docPartBody>
        <w:p w:rsidR="00C50664" w:rsidRDefault="00000000">
          <w:pPr>
            <w:pStyle w:val="CE38D28CBEB44CFF906D8E5006BDCFFA"/>
          </w:pPr>
          <w:r w:rsidRPr="00D5459D">
            <w:t>Profile</w:t>
          </w:r>
        </w:p>
      </w:docPartBody>
    </w:docPart>
    <w:docPart>
      <w:docPartPr>
        <w:name w:val="8B8E6A1648E643D397FFC956CCE88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D648D4-FAC0-4B89-937A-2373888FA959}"/>
      </w:docPartPr>
      <w:docPartBody>
        <w:p w:rsidR="00C50664" w:rsidRDefault="00000000">
          <w:pPr>
            <w:pStyle w:val="8B8E6A1648E643D397FFC956CCE88B26"/>
          </w:pPr>
          <w:r w:rsidRPr="00CB0055">
            <w:t>Contact</w:t>
          </w:r>
        </w:p>
      </w:docPartBody>
    </w:docPart>
    <w:docPart>
      <w:docPartPr>
        <w:name w:val="5530AEEAEECA442EA4A414EEADA25A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3D581-C8A1-49DF-8A17-8BDB90047B0C}"/>
      </w:docPartPr>
      <w:docPartBody>
        <w:p w:rsidR="00C50664" w:rsidRDefault="00000000">
          <w:pPr>
            <w:pStyle w:val="5530AEEAEECA442EA4A414EEADA25AE0"/>
          </w:pPr>
          <w:r w:rsidRPr="004D3011">
            <w:t>PHONE:</w:t>
          </w:r>
        </w:p>
      </w:docPartBody>
    </w:docPart>
    <w:docPart>
      <w:docPartPr>
        <w:name w:val="54699634C3274BE2A205C9D9188AFB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18CE7A-E9A3-4A97-8B81-7EB961BB206A}"/>
      </w:docPartPr>
      <w:docPartBody>
        <w:p w:rsidR="00C50664" w:rsidRDefault="00000000">
          <w:pPr>
            <w:pStyle w:val="54699634C3274BE2A205C9D9188AFB03"/>
          </w:pPr>
          <w:r w:rsidRPr="004D3011">
            <w:t>EMAIL:</w:t>
          </w:r>
        </w:p>
      </w:docPartBody>
    </w:docPart>
    <w:docPart>
      <w:docPartPr>
        <w:name w:val="7DD1CCDE7E62422A972EC4EF29AABB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BE357F-8442-4867-9DC5-9FACFBC66AFE}"/>
      </w:docPartPr>
      <w:docPartBody>
        <w:p w:rsidR="00C50664" w:rsidRDefault="00000000">
          <w:pPr>
            <w:pStyle w:val="7DD1CCDE7E62422A972EC4EF29AABBD9"/>
          </w:pPr>
          <w:r w:rsidRPr="00CB0055">
            <w:t>Hobbies</w:t>
          </w:r>
        </w:p>
      </w:docPartBody>
    </w:docPart>
    <w:docPart>
      <w:docPartPr>
        <w:name w:val="C6A791BF7CD1427A98F36804E77496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4D55FD-70A8-434A-97D4-E2EF4A3A7A3C}"/>
      </w:docPartPr>
      <w:docPartBody>
        <w:p w:rsidR="00C50664" w:rsidRDefault="00000000">
          <w:pPr>
            <w:pStyle w:val="C6A791BF7CD1427A98F36804E77496CB"/>
          </w:pPr>
          <w:r w:rsidRPr="00036450">
            <w:t>EDUCATION</w:t>
          </w:r>
        </w:p>
      </w:docPartBody>
    </w:docPart>
    <w:docPart>
      <w:docPartPr>
        <w:name w:val="217DE3CFFBF84B849AE09CAC22D5D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4E132-671A-432C-A1A2-A308A5806822}"/>
      </w:docPartPr>
      <w:docPartBody>
        <w:p w:rsidR="00C50664" w:rsidRDefault="00000000">
          <w:pPr>
            <w:pStyle w:val="217DE3CFFBF84B849AE09CAC22D5D4A6"/>
          </w:pPr>
          <w:r w:rsidRPr="00036450">
            <w:t>WORK EXPERIENCE</w:t>
          </w:r>
        </w:p>
      </w:docPartBody>
    </w:docPart>
    <w:docPart>
      <w:docPartPr>
        <w:name w:val="FE2EFB57BAE743D8BD96B01A8780FD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7394-1253-488A-AB36-3A8E79EF3BF4}"/>
      </w:docPartPr>
      <w:docPartBody>
        <w:p w:rsidR="00C50664" w:rsidRDefault="00000000">
          <w:pPr>
            <w:pStyle w:val="FE2EFB57BAE743D8BD96B01A8780FD6B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221"/>
    <w:rsid w:val="0009201B"/>
    <w:rsid w:val="002E3221"/>
    <w:rsid w:val="008C4AEC"/>
    <w:rsid w:val="00C5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38D28CBEB44CFF906D8E5006BDCFFA">
    <w:name w:val="CE38D28CBEB44CFF906D8E5006BDCFFA"/>
  </w:style>
  <w:style w:type="paragraph" w:customStyle="1" w:styleId="479B65B0E41F4F7E832A184A8949D9BF">
    <w:name w:val="479B65B0E41F4F7E832A184A8949D9BF"/>
  </w:style>
  <w:style w:type="paragraph" w:customStyle="1" w:styleId="8B8E6A1648E643D397FFC956CCE88B26">
    <w:name w:val="8B8E6A1648E643D397FFC956CCE88B26"/>
  </w:style>
  <w:style w:type="paragraph" w:customStyle="1" w:styleId="5530AEEAEECA442EA4A414EEADA25AE0">
    <w:name w:val="5530AEEAEECA442EA4A414EEADA25AE0"/>
  </w:style>
  <w:style w:type="paragraph" w:customStyle="1" w:styleId="AC17A43B115A4305862F1734A4B36F5D">
    <w:name w:val="AC17A43B115A4305862F1734A4B36F5D"/>
  </w:style>
  <w:style w:type="paragraph" w:customStyle="1" w:styleId="4192B6FE436A4FD4A6AF32612D5901AA">
    <w:name w:val="4192B6FE436A4FD4A6AF32612D5901AA"/>
  </w:style>
  <w:style w:type="paragraph" w:customStyle="1" w:styleId="54699634C3274BE2A205C9D9188AFB03">
    <w:name w:val="54699634C3274BE2A205C9D9188AFB03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7DD1CCDE7E62422A972EC4EF29AABBD9">
    <w:name w:val="7DD1CCDE7E62422A972EC4EF29AABBD9"/>
  </w:style>
  <w:style w:type="paragraph" w:customStyle="1" w:styleId="C6A791BF7CD1427A98F36804E77496CB">
    <w:name w:val="C6A791BF7CD1427A98F36804E77496CB"/>
  </w:style>
  <w:style w:type="paragraph" w:customStyle="1" w:styleId="217DE3CFFBF84B849AE09CAC22D5D4A6">
    <w:name w:val="217DE3CFFBF84B849AE09CAC22D5D4A6"/>
  </w:style>
  <w:style w:type="paragraph" w:customStyle="1" w:styleId="F98CA19FF7F8449AB6275907496206FC">
    <w:name w:val="F98CA19FF7F8449AB6275907496206FC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FE2EFB57BAE743D8BD96B01A8780FD6B">
    <w:name w:val="FE2EFB57BAE743D8BD96B01A8780FD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{314079EE-D115-43D7-AFAA-348523522323}tf00546271_win32.dotx</Template>
  <TotalTime>0</TotalTime>
  <Pages>1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2022-12-13T10:34:00Z</dcterms:created>
  <dcterms:modified xsi:type="dcterms:W3CDTF">2022-12-14T10:34:00Z</dcterms:modified>
</cp:coreProperties>
</file>